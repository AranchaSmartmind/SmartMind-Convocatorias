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4A70" w14:textId="77777777" w:rsidR="001C0B91" w:rsidRPr="00D60260" w:rsidRDefault="001C0B91" w:rsidP="00EC7932">
      <w:pPr>
        <w:pStyle w:val="Ttulo1"/>
      </w:pPr>
      <w:r w:rsidRPr="00D60260">
        <w:t>PARTE MENSUAL DE FALTAS Y ASISTENCIA</w:t>
      </w:r>
    </w:p>
    <w:p w14:paraId="2F0C96A9" w14:textId="77777777" w:rsidR="001C0B91" w:rsidRPr="00D60260" w:rsidRDefault="001C0B91" w:rsidP="001C0B91">
      <w:pPr>
        <w:spacing w:after="160"/>
        <w:jc w:val="center"/>
        <w:outlineLvl w:val="0"/>
        <w:rPr>
          <w:b/>
          <w:color w:val="000000"/>
        </w:rPr>
      </w:pPr>
      <w:r w:rsidRPr="00D60260">
        <w:rPr>
          <w:rFonts w:ascii="Arial" w:hAnsi="Arial"/>
          <w:b/>
          <w:color w:val="000000"/>
          <w:sz w:val="22"/>
        </w:rPr>
        <w:t>EN CURSOS Y ACCIONES DE FORMACIÓN PROFESIONAL PARA EL EMPLEO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306"/>
        <w:gridCol w:w="387"/>
        <w:gridCol w:w="3349"/>
        <w:gridCol w:w="93"/>
        <w:gridCol w:w="416"/>
        <w:gridCol w:w="864"/>
        <w:gridCol w:w="132"/>
        <w:gridCol w:w="843"/>
        <w:gridCol w:w="138"/>
        <w:gridCol w:w="2591"/>
        <w:gridCol w:w="236"/>
      </w:tblGrid>
      <w:tr w:rsidR="001C0B91" w:rsidRPr="00D60260" w14:paraId="7FE091B6" w14:textId="77777777" w:rsidTr="00330ADB">
        <w:trPr>
          <w:cantSplit/>
          <w:trHeight w:val="204"/>
        </w:trPr>
        <w:tc>
          <w:tcPr>
            <w:tcW w:w="236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0FCA17F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  <w:tc>
          <w:tcPr>
            <w:tcW w:w="5415" w:type="dxa"/>
            <w:gridSpan w:val="6"/>
            <w:tcBorders>
              <w:top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CC3F48" w14:textId="77777777" w:rsidR="001C0B91" w:rsidRPr="00D60260" w:rsidRDefault="001C0B91" w:rsidP="001C0B91">
            <w:pPr>
              <w:pStyle w:val="Ttulo4"/>
              <w:spacing w:before="200" w:after="20"/>
              <w:rPr>
                <w:color w:val="000000"/>
              </w:rPr>
            </w:pPr>
            <w:bookmarkStart w:id="0" w:name="Texto7"/>
            <w:r w:rsidRPr="00D60260">
              <w:rPr>
                <w:color w:val="000000"/>
              </w:rPr>
              <w:t>CURSO</w:t>
            </w:r>
          </w:p>
        </w:tc>
        <w:tc>
          <w:tcPr>
            <w:tcW w:w="1113" w:type="dxa"/>
            <w:gridSpan w:val="3"/>
            <w:tcBorders>
              <w:top w:val="single" w:sz="8" w:space="0" w:color="auto"/>
            </w:tcBorders>
            <w:vAlign w:val="bottom"/>
          </w:tcPr>
          <w:p w14:paraId="24A48533" w14:textId="77777777" w:rsidR="001C0B91" w:rsidRPr="00D60260" w:rsidRDefault="001C0B91" w:rsidP="001C0B91">
            <w:pPr>
              <w:pStyle w:val="Ttulo4"/>
              <w:spacing w:before="200" w:after="20"/>
              <w:jc w:val="center"/>
              <w:rPr>
                <w:color w:val="000000"/>
              </w:rPr>
            </w:pPr>
            <w:r w:rsidRPr="00D60260">
              <w:rPr>
                <w:color w:val="000000"/>
              </w:rPr>
              <w:t>Año Nº de</w:t>
            </w:r>
          </w:p>
        </w:tc>
        <w:bookmarkEnd w:id="0"/>
        <w:tc>
          <w:tcPr>
            <w:tcW w:w="2591" w:type="dxa"/>
            <w:tcBorders>
              <w:top w:val="single" w:sz="8" w:space="0" w:color="auto"/>
              <w:bottom w:val="dashed" w:sz="2" w:space="0" w:color="auto"/>
            </w:tcBorders>
            <w:vAlign w:val="bottom"/>
          </w:tcPr>
          <w:p w14:paraId="5696B969" w14:textId="77777777" w:rsidR="001C0B91" w:rsidRPr="00144EFC" w:rsidRDefault="00EC7932" w:rsidP="00711921">
            <w:pPr>
              <w:pStyle w:val="Ttulo4"/>
              <w:spacing w:before="200" w:after="20"/>
              <w:jc w:val="center"/>
              <w:rPr>
                <w:b w:val="0"/>
                <w:bCs/>
                <w:color w:val="000000"/>
              </w:rPr>
            </w:pPr>
            <w:r>
              <w:rPr>
                <w:b w:val="0"/>
                <w:bCs/>
                <w:color w:val="000000"/>
              </w:rPr>
              <w:t>2024/1339</w:t>
            </w:r>
          </w:p>
        </w:tc>
        <w:tc>
          <w:tcPr>
            <w:tcW w:w="236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F53E0B6" w14:textId="77777777" w:rsidR="001C0B91" w:rsidRPr="00D60260" w:rsidRDefault="001C0B91" w:rsidP="001C0B91">
            <w:pPr>
              <w:pStyle w:val="Ttulo4"/>
              <w:rPr>
                <w:color w:val="000000"/>
                <w:sz w:val="20"/>
              </w:rPr>
            </w:pPr>
          </w:p>
        </w:tc>
      </w:tr>
      <w:tr w:rsidR="001C0B91" w:rsidRPr="00D60260" w14:paraId="55A897D9" w14:textId="77777777" w:rsidTr="00330ADB">
        <w:trPr>
          <w:cantSplit/>
          <w:trHeight w:val="204"/>
        </w:trPr>
        <w:tc>
          <w:tcPr>
            <w:tcW w:w="236" w:type="dxa"/>
            <w:tcBorders>
              <w:left w:val="single" w:sz="8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6542ED06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  <w:tc>
          <w:tcPr>
            <w:tcW w:w="9119" w:type="dxa"/>
            <w:gridSpan w:val="10"/>
            <w:tcMar>
              <w:left w:w="0" w:type="dxa"/>
              <w:right w:w="0" w:type="dxa"/>
            </w:tcMar>
            <w:vAlign w:val="bottom"/>
          </w:tcPr>
          <w:p w14:paraId="538BED66" w14:textId="77777777" w:rsidR="00555699" w:rsidRPr="00D60260" w:rsidRDefault="00555699" w:rsidP="00711921">
            <w:pPr>
              <w:spacing w:before="200" w:after="20"/>
              <w:rPr>
                <w:color w:val="000000"/>
                <w:sz w:val="22"/>
              </w:rPr>
            </w:pPr>
          </w:p>
          <w:p w14:paraId="3A1F4350" w14:textId="77777777" w:rsidR="001C0B91" w:rsidRPr="00D60260" w:rsidRDefault="00E33483" w:rsidP="00555699">
            <w:pPr>
              <w:rPr>
                <w:color w:val="000000"/>
                <w:sz w:val="22"/>
              </w:rPr>
            </w:pPr>
            <w:r w:rsidRPr="00063DFB">
              <w:rPr>
                <w:color w:val="000000"/>
                <w:sz w:val="22"/>
              </w:rPr>
              <w:t xml:space="preserve"> </w:t>
            </w:r>
            <w:r w:rsidR="00EC7932">
              <w:rPr>
                <w:color w:val="000000"/>
                <w:sz w:val="22"/>
              </w:rPr>
              <w:t>OPERACIONES AUXILIARES DE SERVICIOS ADMINISTRATIVOS Y GENERALES</w:t>
            </w:r>
          </w:p>
        </w:tc>
        <w:tc>
          <w:tcPr>
            <w:tcW w:w="236" w:type="dxa"/>
            <w:tcBorders>
              <w:right w:val="single" w:sz="8" w:space="0" w:color="auto"/>
            </w:tcBorders>
            <w:vAlign w:val="bottom"/>
          </w:tcPr>
          <w:p w14:paraId="5C66250F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</w:tr>
      <w:tr w:rsidR="001C0B91" w:rsidRPr="00D60260" w14:paraId="688BA193" w14:textId="77777777" w:rsidTr="00330ADB">
        <w:trPr>
          <w:trHeight w:val="239"/>
        </w:trPr>
        <w:tc>
          <w:tcPr>
            <w:tcW w:w="236" w:type="dxa"/>
            <w:tcBorders>
              <w:left w:val="single" w:sz="8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3FD65326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  <w:tc>
          <w:tcPr>
            <w:tcW w:w="693" w:type="dxa"/>
            <w:gridSpan w:val="2"/>
            <w:tcBorders>
              <w:top w:val="dashed" w:sz="2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1C40A130" w14:textId="77777777" w:rsidR="001C0B91" w:rsidRPr="00D60260" w:rsidRDefault="001C0B91" w:rsidP="001C0B91">
            <w:pPr>
              <w:spacing w:after="20"/>
              <w:rPr>
                <w:color w:val="000000"/>
                <w:sz w:val="22"/>
              </w:rPr>
            </w:pPr>
            <w:r w:rsidRPr="00D60260">
              <w:rPr>
                <w:color w:val="000000"/>
                <w:sz w:val="22"/>
              </w:rPr>
              <w:t>Centro</w:t>
            </w:r>
          </w:p>
        </w:tc>
        <w:tc>
          <w:tcPr>
            <w:tcW w:w="8426" w:type="dxa"/>
            <w:gridSpan w:val="8"/>
            <w:tcBorders>
              <w:top w:val="dashed" w:sz="2" w:space="0" w:color="auto"/>
              <w:bottom w:val="dashed" w:sz="2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767473BE" w14:textId="77777777" w:rsidR="001C0B91" w:rsidRPr="00D60260" w:rsidRDefault="001C0B91" w:rsidP="00903F17">
            <w:pPr>
              <w:spacing w:after="20"/>
              <w:ind w:left="108"/>
              <w:rPr>
                <w:color w:val="000000"/>
                <w:sz w:val="22"/>
              </w:rPr>
            </w:pPr>
            <w:r w:rsidRPr="00D60260">
              <w:rPr>
                <w:color w:val="000000"/>
                <w:sz w:val="22"/>
              </w:rP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bookmarkStart w:id="1" w:name="Texto13"/>
            <w:r w:rsidRPr="00D60260">
              <w:rPr>
                <w:color w:val="000000"/>
                <w:sz w:val="22"/>
              </w:rPr>
              <w:instrText xml:space="preserve"> </w:instrText>
            </w:r>
            <w:r>
              <w:rPr>
                <w:color w:val="000000"/>
                <w:sz w:val="22"/>
              </w:rPr>
              <w:instrText>FORMTEXT</w:instrText>
            </w:r>
            <w:r w:rsidRPr="00D60260">
              <w:rPr>
                <w:color w:val="000000"/>
                <w:sz w:val="22"/>
              </w:rPr>
              <w:instrText xml:space="preserve"> </w:instrText>
            </w:r>
            <w:r w:rsidRPr="00D60260">
              <w:rPr>
                <w:color w:val="000000"/>
                <w:sz w:val="22"/>
              </w:rPr>
            </w:r>
            <w:r w:rsidRPr="00D60260">
              <w:rPr>
                <w:color w:val="000000"/>
                <w:sz w:val="22"/>
              </w:rPr>
              <w:fldChar w:fldCharType="separate"/>
            </w:r>
            <w:r w:rsidR="004E6288">
              <w:rPr>
                <w:noProof/>
                <w:color w:val="000000"/>
                <w:sz w:val="22"/>
              </w:rPr>
              <w:t>INTERPROS</w:t>
            </w:r>
            <w:r w:rsidR="005E2E72">
              <w:rPr>
                <w:noProof/>
                <w:color w:val="000000"/>
                <w:sz w:val="22"/>
              </w:rPr>
              <w:t xml:space="preserve"> NEXT GENERATION SL</w:t>
            </w:r>
            <w:r w:rsidR="00903F17">
              <w:rPr>
                <w:noProof/>
                <w:color w:val="000000"/>
                <w:sz w:val="22"/>
              </w:rPr>
              <w:t>U</w:t>
            </w:r>
            <w:r w:rsidRPr="00D60260">
              <w:rPr>
                <w:color w:val="000000"/>
                <w:sz w:val="22"/>
              </w:rPr>
              <w:fldChar w:fldCharType="end"/>
            </w:r>
            <w:bookmarkEnd w:id="1"/>
          </w:p>
        </w:tc>
        <w:tc>
          <w:tcPr>
            <w:tcW w:w="236" w:type="dxa"/>
            <w:tcBorders>
              <w:right w:val="single" w:sz="8" w:space="0" w:color="auto"/>
            </w:tcBorders>
            <w:vAlign w:val="bottom"/>
          </w:tcPr>
          <w:p w14:paraId="6C8940E6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</w:tr>
      <w:tr w:rsidR="001C0B91" w:rsidRPr="00D60260" w14:paraId="325C3D71" w14:textId="77777777" w:rsidTr="00330ADB">
        <w:trPr>
          <w:trHeight w:val="239"/>
        </w:trPr>
        <w:tc>
          <w:tcPr>
            <w:tcW w:w="236" w:type="dxa"/>
            <w:tcBorders>
              <w:left w:val="single" w:sz="8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4FC28581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  <w:tc>
          <w:tcPr>
            <w:tcW w:w="693" w:type="dxa"/>
            <w:gridSpan w:val="2"/>
            <w:tcMar>
              <w:left w:w="0" w:type="dxa"/>
              <w:right w:w="0" w:type="dxa"/>
            </w:tcMar>
            <w:vAlign w:val="bottom"/>
          </w:tcPr>
          <w:p w14:paraId="74887E6D" w14:textId="77777777" w:rsidR="001C0B91" w:rsidRPr="00D60260" w:rsidRDefault="001C0B91" w:rsidP="001C0B91">
            <w:pPr>
              <w:spacing w:after="20"/>
              <w:rPr>
                <w:color w:val="000000"/>
                <w:sz w:val="22"/>
              </w:rPr>
            </w:pPr>
            <w:r w:rsidRPr="00D60260">
              <w:rPr>
                <w:color w:val="000000"/>
                <w:sz w:val="22"/>
              </w:rPr>
              <w:t>Mes de</w:t>
            </w:r>
          </w:p>
        </w:tc>
        <w:tc>
          <w:tcPr>
            <w:tcW w:w="3442" w:type="dxa"/>
            <w:gridSpan w:val="2"/>
            <w:tcBorders>
              <w:top w:val="dashed" w:sz="2" w:space="0" w:color="auto"/>
              <w:bottom w:val="dashed" w:sz="2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33671043" w14:textId="77777777" w:rsidR="001C0B91" w:rsidRPr="00D60260" w:rsidRDefault="001C0B91" w:rsidP="00A04158">
            <w:pPr>
              <w:spacing w:after="20"/>
              <w:ind w:left="108"/>
              <w:rPr>
                <w:color w:val="000000"/>
                <w:sz w:val="22"/>
              </w:rPr>
            </w:pPr>
          </w:p>
        </w:tc>
        <w:tc>
          <w:tcPr>
            <w:tcW w:w="2393" w:type="dxa"/>
            <w:gridSpan w:val="5"/>
            <w:tcMar>
              <w:left w:w="0" w:type="dxa"/>
              <w:right w:w="0" w:type="dxa"/>
            </w:tcMar>
            <w:vAlign w:val="bottom"/>
          </w:tcPr>
          <w:p w14:paraId="13E7AD23" w14:textId="77777777" w:rsidR="001C0B91" w:rsidRPr="00D60260" w:rsidRDefault="001C0B91" w:rsidP="001C0B91">
            <w:pPr>
              <w:spacing w:after="20"/>
              <w:jc w:val="center"/>
              <w:rPr>
                <w:color w:val="000000"/>
                <w:sz w:val="22"/>
              </w:rPr>
            </w:pPr>
            <w:r w:rsidRPr="00D60260">
              <w:rPr>
                <w:color w:val="000000"/>
                <w:sz w:val="22"/>
              </w:rPr>
              <w:t>Número de días lectivos</w:t>
            </w:r>
          </w:p>
        </w:tc>
        <w:tc>
          <w:tcPr>
            <w:tcW w:w="2591" w:type="dxa"/>
            <w:tcBorders>
              <w:top w:val="dashed" w:sz="2" w:space="0" w:color="auto"/>
              <w:bottom w:val="dashed" w:sz="2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39E9E68A" w14:textId="77777777" w:rsidR="001C0B91" w:rsidRPr="00D60260" w:rsidRDefault="001C0B91" w:rsidP="00711921">
            <w:pPr>
              <w:spacing w:after="20"/>
              <w:jc w:val="center"/>
              <w:rPr>
                <w:color w:val="000000"/>
                <w:sz w:val="22"/>
              </w:rPr>
            </w:pPr>
          </w:p>
        </w:tc>
        <w:tc>
          <w:tcPr>
            <w:tcW w:w="236" w:type="dxa"/>
            <w:tcBorders>
              <w:right w:val="single" w:sz="8" w:space="0" w:color="auto"/>
            </w:tcBorders>
            <w:vAlign w:val="bottom"/>
          </w:tcPr>
          <w:p w14:paraId="5D3E1944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</w:tr>
      <w:tr w:rsidR="001C0B91" w:rsidRPr="00D60260" w14:paraId="61CAA868" w14:textId="77777777" w:rsidTr="00330ADB">
        <w:trPr>
          <w:cantSplit/>
          <w:trHeight w:val="273"/>
        </w:trPr>
        <w:tc>
          <w:tcPr>
            <w:tcW w:w="236" w:type="dxa"/>
            <w:tcBorders>
              <w:left w:val="single" w:sz="8" w:space="0" w:color="auto"/>
            </w:tcBorders>
            <w:vAlign w:val="bottom"/>
          </w:tcPr>
          <w:p w14:paraId="17ADD592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  <w:tc>
          <w:tcPr>
            <w:tcW w:w="9119" w:type="dxa"/>
            <w:gridSpan w:val="10"/>
            <w:tcBorders>
              <w:bottom w:val="single" w:sz="2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02E6FA64" w14:textId="77777777" w:rsidR="001C0B91" w:rsidRPr="00D60260" w:rsidRDefault="001C0B91" w:rsidP="001C0B91">
            <w:pPr>
              <w:spacing w:before="200" w:after="60"/>
              <w:rPr>
                <w:b/>
                <w:color w:val="000000"/>
                <w:sz w:val="22"/>
              </w:rPr>
            </w:pPr>
            <w:r w:rsidRPr="00D60260">
              <w:rPr>
                <w:b/>
                <w:color w:val="000000"/>
                <w:sz w:val="22"/>
              </w:rPr>
              <w:t>LISTADO DEL ALUMNADO</w:t>
            </w:r>
          </w:p>
        </w:tc>
        <w:tc>
          <w:tcPr>
            <w:tcW w:w="236" w:type="dxa"/>
            <w:tcBorders>
              <w:right w:val="single" w:sz="8" w:space="0" w:color="auto"/>
            </w:tcBorders>
            <w:vAlign w:val="bottom"/>
          </w:tcPr>
          <w:p w14:paraId="72207237" w14:textId="77777777" w:rsidR="001C0B91" w:rsidRPr="00D60260" w:rsidRDefault="001C0B91" w:rsidP="001C0B91">
            <w:pPr>
              <w:rPr>
                <w:color w:val="000000"/>
                <w:sz w:val="20"/>
              </w:rPr>
            </w:pPr>
          </w:p>
        </w:tc>
      </w:tr>
      <w:tr w:rsidR="001C0B91" w:rsidRPr="00D60260" w14:paraId="3450C710" w14:textId="77777777" w:rsidTr="00330ADB">
        <w:trPr>
          <w:cantSplit/>
          <w:trHeight w:val="273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6AB9B70" w14:textId="77777777" w:rsidR="001C0B91" w:rsidRPr="00D60260" w:rsidRDefault="001C0B91" w:rsidP="001C0B91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7076E29D" w14:textId="77777777" w:rsidR="001C0B91" w:rsidRPr="00D6206A" w:rsidRDefault="001C0B91" w:rsidP="001C0B91">
            <w:pPr>
              <w:spacing w:line="190" w:lineRule="exact"/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Nº</w:t>
            </w:r>
          </w:p>
        </w:tc>
        <w:tc>
          <w:tcPr>
            <w:tcW w:w="3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14:paraId="1BE09374" w14:textId="77777777" w:rsidR="001C0B91" w:rsidRPr="00D6206A" w:rsidRDefault="001C0B91" w:rsidP="001C0B91">
            <w:pPr>
              <w:spacing w:line="190" w:lineRule="exact"/>
              <w:rPr>
                <w:rFonts w:ascii="Arial" w:hAnsi="Arial"/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Nombre y Apellidos</w:t>
            </w:r>
          </w:p>
        </w:tc>
        <w:tc>
          <w:tcPr>
            <w:tcW w:w="150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14:paraId="11858AB5" w14:textId="77777777" w:rsidR="001C0B91" w:rsidRPr="00D6206A" w:rsidRDefault="001C0B91" w:rsidP="001C0B91">
            <w:pPr>
              <w:spacing w:line="190" w:lineRule="exact"/>
              <w:jc w:val="center"/>
              <w:rPr>
                <w:rFonts w:ascii="Arial" w:hAnsi="Arial"/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NIF</w:t>
            </w:r>
          </w:p>
        </w:tc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14:paraId="4B26F2C2" w14:textId="77777777" w:rsidR="001C0B91" w:rsidRPr="00D6206A" w:rsidRDefault="001C0B91" w:rsidP="001C0B91">
            <w:pPr>
              <w:spacing w:line="190" w:lineRule="exact"/>
              <w:jc w:val="center"/>
              <w:rPr>
                <w:rFonts w:ascii="Arial" w:hAnsi="Arial"/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Nº de faltas</w:t>
            </w:r>
          </w:p>
        </w:tc>
        <w:tc>
          <w:tcPr>
            <w:tcW w:w="272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14:paraId="303BCE60" w14:textId="77777777" w:rsidR="001C0B91" w:rsidRPr="00D6206A" w:rsidRDefault="001C0B91" w:rsidP="001C0B91">
            <w:pPr>
              <w:spacing w:line="190" w:lineRule="exact"/>
              <w:rPr>
                <w:rFonts w:ascii="Arial" w:hAnsi="Arial"/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Observaciones</w:t>
            </w: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16900CF" w14:textId="77777777" w:rsidR="001C0B91" w:rsidRPr="00D60260" w:rsidRDefault="001C0B91" w:rsidP="001C0B91">
            <w:pPr>
              <w:rPr>
                <w:color w:val="000000"/>
                <w:sz w:val="22"/>
              </w:rPr>
            </w:pPr>
          </w:p>
        </w:tc>
      </w:tr>
      <w:tr w:rsidR="00330ADB" w:rsidRPr="00D60260" w14:paraId="2713066F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9F17DB1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single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606FBC37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w="3736" w:type="dxa"/>
            <w:gridSpan w:val="2"/>
            <w:tcBorders>
              <w:top w:val="single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994620F" w14:textId="77777777" w:rsidR="00330ADB" w:rsidRPr="001B4AEB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single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C82B3F7" w14:textId="77777777" w:rsidR="00330ADB" w:rsidRPr="001B4AEB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D3ECE65" w14:textId="77777777" w:rsidR="00330ADB" w:rsidRPr="00883603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single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D80ACFE" w14:textId="77777777" w:rsidR="00DE4E0C" w:rsidRPr="001B4AEB" w:rsidRDefault="00DE4E0C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C795DE0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5F938C8A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FEAA2AC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076F6BDE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889CCC8" w14:textId="77777777" w:rsidR="00330ADB" w:rsidRPr="001B4AEB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9820A25" w14:textId="77777777" w:rsidR="00330ADB" w:rsidRPr="001B4AEB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CCC0016" w14:textId="77777777" w:rsidR="00330ADB" w:rsidRPr="00883603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92C333E" w14:textId="77777777" w:rsidR="00330ADB" w:rsidRPr="001B4AEB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FB6B6E7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6A0CFA0A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A83750E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602E7BA4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24A2F72" w14:textId="77777777" w:rsidR="00330ADB" w:rsidRPr="001B4AEB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30B25B2" w14:textId="77777777" w:rsidR="00330ADB" w:rsidRPr="001B4AEB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DB1EC1C" w14:textId="77777777" w:rsidR="00330ADB" w:rsidRPr="00883603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DBBF532" w14:textId="77777777" w:rsidR="00EE0D7D" w:rsidRPr="00733851" w:rsidRDefault="00EE0D7D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EBA3EEE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45231805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EE139B6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716FBA0E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6419B1A" w14:textId="77777777" w:rsidR="00330ADB" w:rsidRPr="001B4AEB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DE8238F" w14:textId="77777777" w:rsidR="00330ADB" w:rsidRPr="001B4AEB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DA93376" w14:textId="77777777" w:rsidR="00330ADB" w:rsidRPr="00883603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F282249" w14:textId="77777777" w:rsidR="00330ADB" w:rsidRPr="001B4AEB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1B8445A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3E5F6356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E5D643C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0FDB4BA2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AF146D0" w14:textId="77777777" w:rsidR="00330ADB" w:rsidRPr="00251E08" w:rsidRDefault="00330ADB" w:rsidP="00330ADB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53685E9" w14:textId="77777777" w:rsidR="00330ADB" w:rsidRPr="00251E08" w:rsidRDefault="00330ADB" w:rsidP="00330ADB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7BC084C" w14:textId="77777777" w:rsidR="00330ADB" w:rsidRPr="00883603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3971E7A" w14:textId="77777777" w:rsidR="00330ADB" w:rsidRPr="0042514F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7792A7A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729B003E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C72ABFD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063CE946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9CDC651" w14:textId="77777777" w:rsidR="00330ADB" w:rsidRPr="00251E08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63E11DB" w14:textId="77777777" w:rsidR="00330ADB" w:rsidRPr="00251E08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63FBEC5" w14:textId="77777777" w:rsidR="00330ADB" w:rsidRPr="00883603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6867EF5" w14:textId="77777777" w:rsidR="00330ADB" w:rsidRPr="00251E08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0C14C5A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0C3EE9BF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F654BC6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2C18D182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F2A3541" w14:textId="77777777" w:rsidR="00330ADB" w:rsidRPr="003C401F" w:rsidRDefault="00330ADB" w:rsidP="00330ADB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149CDF7" w14:textId="77777777" w:rsidR="00330ADB" w:rsidRPr="003C401F" w:rsidRDefault="00330ADB" w:rsidP="00330ADB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76F3DEB" w14:textId="77777777" w:rsidR="00330ADB" w:rsidRPr="00883603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1A73B42" w14:textId="77777777" w:rsidR="00DE4E0C" w:rsidRPr="000D1073" w:rsidRDefault="00DE4E0C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799397B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3F9C6232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499F17E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00D255F4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03829B0" w14:textId="77777777" w:rsidR="00330ADB" w:rsidRPr="001B4AEB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5A419AF" w14:textId="77777777" w:rsidR="00330ADB" w:rsidRPr="001B4AEB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37A1E43" w14:textId="77777777" w:rsidR="00330ADB" w:rsidRPr="00883603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EE7BDB5" w14:textId="77777777" w:rsidR="00EE0D7D" w:rsidRPr="001B4AEB" w:rsidRDefault="00EE0D7D" w:rsidP="00DC33F4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B657DEB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232B2903" w14:textId="77777777" w:rsidTr="00330ADB">
        <w:trPr>
          <w:cantSplit/>
          <w:trHeight w:val="45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D6FF4C6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7B0E3D3F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C509AB0" w14:textId="77777777" w:rsidR="00330ADB" w:rsidRPr="0042514F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4B3511" w14:textId="77777777" w:rsidR="00330ADB" w:rsidRPr="0042514F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F3FB301" w14:textId="77777777" w:rsidR="00330ADB" w:rsidRPr="0042514F" w:rsidRDefault="00330ADB" w:rsidP="00330AD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9C30183" w14:textId="77777777" w:rsidR="00330ADB" w:rsidRPr="001B4AEB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91DB165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5A5DBD4E" w14:textId="77777777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9D13035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79332C1B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B2FF342" w14:textId="77777777" w:rsidR="00330ADB" w:rsidRPr="009A53B2" w:rsidRDefault="00330ADB" w:rsidP="00330AD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993F0BC" w14:textId="77777777" w:rsidR="00330ADB" w:rsidRPr="009A53B2" w:rsidRDefault="00330ADB" w:rsidP="00330AD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B873A41" w14:textId="77777777" w:rsidR="00330ADB" w:rsidRPr="00883603" w:rsidRDefault="00330ADB" w:rsidP="00330AD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DD2C747" w14:textId="77777777" w:rsidR="00330ADB" w:rsidRPr="00883603" w:rsidRDefault="00330ADB" w:rsidP="00330ADB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A33A56A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1D79D427" w14:textId="77777777" w:rsidTr="001F3BFD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9344575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45597777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448E188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B00D4F4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9F67778" w14:textId="77777777" w:rsidR="00330ADB" w:rsidRPr="00883603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F5226D5" w14:textId="77777777" w:rsidR="00EE0D7D" w:rsidRPr="00C4726E" w:rsidRDefault="00EE0D7D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DA8BD7B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4227293A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5CCA60C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770AF7F1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AD6D3BB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E859E74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71C82D0" w14:textId="77777777" w:rsidR="00330ADB" w:rsidRPr="00883603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D321A7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DBEF76F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7B33AAA4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3656FFB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1585EF31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E35D9C8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2F0A33A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4B2AC2E" w14:textId="77777777" w:rsidR="00330ADB" w:rsidRPr="00883603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5843ED3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D6AF487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1D302CF9" w14:textId="77777777" w:rsidTr="00330ADB">
        <w:trPr>
          <w:cantSplit/>
          <w:trHeight w:val="12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8266059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434AF918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E42E17D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6D15518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7BA6E02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61B18F9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899BE8E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5D56F503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C3A08B3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396C965E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5D157BD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1F9AFF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689D7FE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12FFD53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91608A7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209B6F18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C026827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336287DF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6033879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49A5838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0372326" w14:textId="77777777" w:rsidR="00330ADB" w:rsidRPr="00C4726E" w:rsidRDefault="00330ADB" w:rsidP="00330AD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E4C5B98" w14:textId="77777777" w:rsidR="00330ADB" w:rsidRPr="00C4726E" w:rsidRDefault="00330ADB" w:rsidP="00330AD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262BA8D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322F5BC6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601A439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0805C12E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FD0A41A" w14:textId="77777777" w:rsidR="00330ADB" w:rsidRDefault="00330ADB" w:rsidP="00330ADB"/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2346198" w14:textId="77777777" w:rsidR="00330ADB" w:rsidRDefault="00330ADB" w:rsidP="00330ADB">
            <w:pPr>
              <w:jc w:val="center"/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E90F07E" w14:textId="77777777" w:rsidR="00330ADB" w:rsidRDefault="00330ADB" w:rsidP="00330ADB">
            <w:pPr>
              <w:jc w:val="center"/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966D74E" w14:textId="77777777" w:rsidR="00330ADB" w:rsidRDefault="00330ADB" w:rsidP="00330ADB"/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95EBAC2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6A5CBC90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DE096B7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0C02D7E1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4208DB4" w14:textId="77777777" w:rsidR="00330ADB" w:rsidRDefault="00330ADB" w:rsidP="00330ADB"/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FE930B8" w14:textId="77777777" w:rsidR="00330ADB" w:rsidRDefault="00330ADB" w:rsidP="00330ADB">
            <w:pPr>
              <w:jc w:val="center"/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FFEE620" w14:textId="77777777" w:rsidR="00330ADB" w:rsidRDefault="00330ADB" w:rsidP="00330ADB">
            <w:pPr>
              <w:jc w:val="center"/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0CF26F4" w14:textId="77777777" w:rsidR="00330ADB" w:rsidRDefault="00330ADB" w:rsidP="00330ADB"/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6162381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0F8491E8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2BAE311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56A5B53A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E2658CD" w14:textId="77777777" w:rsidR="00330ADB" w:rsidRDefault="00330ADB" w:rsidP="00330ADB"/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0297C14" w14:textId="77777777" w:rsidR="00330ADB" w:rsidRDefault="00330ADB" w:rsidP="00330ADB">
            <w:pPr>
              <w:jc w:val="center"/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289C94F" w14:textId="77777777" w:rsidR="00330ADB" w:rsidRDefault="00330ADB" w:rsidP="00330ADB">
            <w:pPr>
              <w:jc w:val="center"/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dashed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AFC9E77" w14:textId="77777777" w:rsidR="00330ADB" w:rsidRDefault="00330ADB" w:rsidP="00330ADB"/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857E8A3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5D2AEB74" w14:textId="77777777" w:rsidTr="00330ADB">
        <w:trPr>
          <w:cantSplit/>
          <w:trHeight w:val="170"/>
        </w:trPr>
        <w:tc>
          <w:tcPr>
            <w:tcW w:w="236" w:type="dxa"/>
            <w:tcBorders>
              <w:left w:val="single" w:sz="8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DE18D7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306" w:type="dxa"/>
            <w:tcBorders>
              <w:top w:val="dashed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  <w:tcMar>
              <w:left w:w="0" w:type="dxa"/>
              <w:right w:w="0" w:type="dxa"/>
            </w:tcMar>
            <w:vAlign w:val="center"/>
          </w:tcPr>
          <w:p w14:paraId="426BECB6" w14:textId="77777777" w:rsidR="00330ADB" w:rsidRPr="00D6206A" w:rsidRDefault="00330ADB" w:rsidP="00330ADB">
            <w:pPr>
              <w:jc w:val="center"/>
              <w:rPr>
                <w:color w:val="000000"/>
                <w:sz w:val="18"/>
              </w:rPr>
            </w:pPr>
            <w:r w:rsidRPr="00D6206A"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w="3736" w:type="dxa"/>
            <w:gridSpan w:val="2"/>
            <w:tcBorders>
              <w:top w:val="dashed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164DEA7" w14:textId="77777777" w:rsidR="00330ADB" w:rsidRDefault="00330ADB" w:rsidP="00330ADB"/>
        </w:tc>
        <w:tc>
          <w:tcPr>
            <w:tcW w:w="1505" w:type="dxa"/>
            <w:gridSpan w:val="4"/>
            <w:tcBorders>
              <w:top w:val="dashed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5BE9305" w14:textId="77777777" w:rsidR="00330ADB" w:rsidRDefault="00330ADB" w:rsidP="00330ADB">
            <w:pPr>
              <w:jc w:val="center"/>
            </w:pPr>
          </w:p>
        </w:tc>
        <w:tc>
          <w:tcPr>
            <w:tcW w:w="843" w:type="dxa"/>
            <w:tcBorders>
              <w:top w:val="dashed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B1B054E" w14:textId="77777777" w:rsidR="00330ADB" w:rsidRDefault="00330ADB" w:rsidP="00330ADB">
            <w:pPr>
              <w:jc w:val="center"/>
            </w:pPr>
          </w:p>
        </w:tc>
        <w:tc>
          <w:tcPr>
            <w:tcW w:w="2729" w:type="dxa"/>
            <w:gridSpan w:val="2"/>
            <w:tcBorders>
              <w:top w:val="dashed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6A736B0" w14:textId="77777777" w:rsidR="00330ADB" w:rsidRDefault="00330ADB" w:rsidP="00330ADB"/>
        </w:tc>
        <w:tc>
          <w:tcPr>
            <w:tcW w:w="236" w:type="dxa"/>
            <w:tcBorders>
              <w:left w:val="single" w:sz="2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7E9BE00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08BF94D4" w14:textId="77777777" w:rsidTr="00330ADB">
        <w:trPr>
          <w:cantSplit/>
          <w:trHeight w:val="684"/>
        </w:trPr>
        <w:tc>
          <w:tcPr>
            <w:tcW w:w="236" w:type="dxa"/>
            <w:tcBorders>
              <w:lef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29798E1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9119" w:type="dxa"/>
            <w:gridSpan w:val="10"/>
            <w:tcBorders>
              <w:top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CD0E47B" w14:textId="77777777" w:rsidR="00330ADB" w:rsidRPr="007A2F25" w:rsidRDefault="00330ADB" w:rsidP="00330ADB">
            <w:pPr>
              <w:jc w:val="both"/>
              <w:rPr>
                <w:color w:val="000000"/>
                <w:spacing w:val="-2"/>
                <w:sz w:val="22"/>
              </w:rPr>
            </w:pPr>
            <w:r w:rsidRPr="007A2F25">
              <w:rPr>
                <w:color w:val="000000"/>
                <w:spacing w:val="-2"/>
                <w:sz w:val="22"/>
              </w:rPr>
              <w:t xml:space="preserve">Este parte mensual debe cumplimentarse, en el </w:t>
            </w:r>
            <w:r w:rsidRPr="007A2F25">
              <w:rPr>
                <w:b/>
                <w:color w:val="000000"/>
                <w:spacing w:val="-2"/>
                <w:sz w:val="22"/>
              </w:rPr>
              <w:t xml:space="preserve">plazo de los 10 días siguientes a la terminación de los meses </w:t>
            </w:r>
            <w:r w:rsidRPr="007A2F25">
              <w:rPr>
                <w:color w:val="000000"/>
                <w:spacing w:val="-2"/>
                <w:sz w:val="22"/>
              </w:rPr>
              <w:t>de impartición de los cursos, a efectos de incluir en la nómina al alumnado que tenga derecho a la beca o la ayuda.</w:t>
            </w:r>
          </w:p>
        </w:tc>
        <w:tc>
          <w:tcPr>
            <w:tcW w:w="236" w:type="dxa"/>
            <w:tcBorders>
              <w:left w:val="nil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4D9F603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6228ABEC" w14:textId="77777777" w:rsidTr="00330ADB">
        <w:trPr>
          <w:cantSplit/>
          <w:trHeight w:val="341"/>
        </w:trPr>
        <w:tc>
          <w:tcPr>
            <w:tcW w:w="236" w:type="dxa"/>
            <w:tcBorders>
              <w:lef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8BD4449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4551" w:type="dxa"/>
            <w:gridSpan w:val="5"/>
            <w:tcMar>
              <w:left w:w="0" w:type="dxa"/>
              <w:right w:w="0" w:type="dxa"/>
            </w:tcMar>
            <w:vAlign w:val="center"/>
          </w:tcPr>
          <w:p w14:paraId="4FF171FF" w14:textId="77777777" w:rsidR="00330ADB" w:rsidRPr="007A2F25" w:rsidRDefault="00330ADB" w:rsidP="00330ADB">
            <w:pPr>
              <w:pStyle w:val="Ttulo3"/>
              <w:rPr>
                <w:b w:val="0"/>
                <w:color w:val="000000"/>
              </w:rPr>
            </w:pPr>
            <w:r w:rsidRPr="007A2F25">
              <w:rPr>
                <w:b w:val="0"/>
                <w:color w:val="000000"/>
              </w:rPr>
              <w:t>Vº Bº</w:t>
            </w:r>
          </w:p>
          <w:p w14:paraId="7CAF166E" w14:textId="77777777" w:rsidR="00330ADB" w:rsidRPr="007A2F25" w:rsidRDefault="00330ADB" w:rsidP="00330ADB">
            <w:pPr>
              <w:jc w:val="center"/>
              <w:rPr>
                <w:sz w:val="20"/>
              </w:rPr>
            </w:pPr>
            <w:r w:rsidRPr="007A2F25">
              <w:rPr>
                <w:sz w:val="20"/>
              </w:rPr>
              <w:t>Servicio Público de Empleo del Principado de Asturias</w:t>
            </w:r>
          </w:p>
        </w:tc>
        <w:tc>
          <w:tcPr>
            <w:tcW w:w="4568" w:type="dxa"/>
            <w:gridSpan w:val="5"/>
            <w:vAlign w:val="center"/>
          </w:tcPr>
          <w:p w14:paraId="63FC6F26" w14:textId="77777777" w:rsidR="00330ADB" w:rsidRPr="007A2F25" w:rsidRDefault="00330ADB" w:rsidP="00330ADB">
            <w:pPr>
              <w:jc w:val="center"/>
              <w:rPr>
                <w:color w:val="000000"/>
                <w:sz w:val="20"/>
              </w:rPr>
            </w:pPr>
            <w:r w:rsidRPr="007A2F25">
              <w:rPr>
                <w:color w:val="000000"/>
                <w:sz w:val="20"/>
              </w:rPr>
              <w:t>El/La responsable del Centro/Curso</w:t>
            </w:r>
          </w:p>
        </w:tc>
        <w:tc>
          <w:tcPr>
            <w:tcW w:w="236" w:type="dxa"/>
            <w:tcBorders>
              <w:left w:val="nil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640E1F0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2C58DD4E" w14:textId="77777777" w:rsidTr="00330ADB">
        <w:trPr>
          <w:cantSplit/>
          <w:trHeight w:val="239"/>
        </w:trPr>
        <w:tc>
          <w:tcPr>
            <w:tcW w:w="236" w:type="dxa"/>
            <w:tcBorders>
              <w:lef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D58609D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4551" w:type="dxa"/>
            <w:gridSpan w:val="5"/>
            <w:tcMar>
              <w:left w:w="0" w:type="dxa"/>
              <w:right w:w="0" w:type="dxa"/>
            </w:tcMar>
            <w:vAlign w:val="center"/>
          </w:tcPr>
          <w:p w14:paraId="527F45BE" w14:textId="77777777" w:rsidR="00330ADB" w:rsidRPr="007A2F25" w:rsidRDefault="00330ADB" w:rsidP="00330ADB">
            <w:pPr>
              <w:pStyle w:val="Ttulo3"/>
              <w:rPr>
                <w:b w:val="0"/>
                <w:color w:val="000000"/>
              </w:rPr>
            </w:pPr>
            <w:r w:rsidRPr="007A2F25">
              <w:rPr>
                <w:b w:val="0"/>
                <w:color w:val="000000"/>
              </w:rPr>
              <w:t xml:space="preserve">Fecha: </w:t>
            </w:r>
            <w:r w:rsidRPr="007A2F25">
              <w:rPr>
                <w:b w:val="0"/>
                <w:color w:val="000000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bookmarkStart w:id="2" w:name="Texto10"/>
            <w:r w:rsidRPr="007A2F25">
              <w:rPr>
                <w:b w:val="0"/>
                <w:color w:val="000000"/>
              </w:rPr>
              <w:instrText xml:space="preserve"> </w:instrText>
            </w:r>
            <w:r>
              <w:rPr>
                <w:b w:val="0"/>
                <w:color w:val="000000"/>
              </w:rPr>
              <w:instrText>FORMTEXT</w:instrText>
            </w:r>
            <w:r w:rsidRPr="007A2F25">
              <w:rPr>
                <w:b w:val="0"/>
                <w:color w:val="000000"/>
              </w:rPr>
              <w:instrText xml:space="preserve"> </w:instrText>
            </w:r>
            <w:r w:rsidRPr="007A2F25">
              <w:rPr>
                <w:b w:val="0"/>
                <w:color w:val="000000"/>
              </w:rPr>
            </w:r>
            <w:r w:rsidRPr="007A2F25">
              <w:rPr>
                <w:b w:val="0"/>
                <w:color w:val="000000"/>
              </w:rPr>
              <w:fldChar w:fldCharType="separate"/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color w:val="000000"/>
              </w:rPr>
              <w:fldChar w:fldCharType="end"/>
            </w:r>
            <w:bookmarkEnd w:id="2"/>
            <w:r w:rsidRPr="007A2F25">
              <w:rPr>
                <w:b w:val="0"/>
                <w:color w:val="000000"/>
              </w:rPr>
              <w:t xml:space="preserve"> de </w:t>
            </w:r>
            <w:r w:rsidRPr="007A2F25">
              <w:rPr>
                <w:b w:val="0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bookmarkStart w:id="3" w:name="Texto11"/>
            <w:r w:rsidRPr="007A2F25">
              <w:rPr>
                <w:b w:val="0"/>
                <w:color w:val="000000"/>
              </w:rPr>
              <w:instrText xml:space="preserve"> </w:instrText>
            </w:r>
            <w:r>
              <w:rPr>
                <w:b w:val="0"/>
                <w:color w:val="000000"/>
              </w:rPr>
              <w:instrText>FORMTEXT</w:instrText>
            </w:r>
            <w:r w:rsidRPr="007A2F25">
              <w:rPr>
                <w:b w:val="0"/>
                <w:color w:val="000000"/>
              </w:rPr>
              <w:instrText xml:space="preserve"> </w:instrText>
            </w:r>
            <w:r w:rsidRPr="007A2F25">
              <w:rPr>
                <w:b w:val="0"/>
                <w:color w:val="000000"/>
              </w:rPr>
            </w:r>
            <w:r w:rsidRPr="007A2F25">
              <w:rPr>
                <w:b w:val="0"/>
                <w:color w:val="000000"/>
              </w:rPr>
              <w:fldChar w:fldCharType="separate"/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color w:val="000000"/>
              </w:rPr>
              <w:fldChar w:fldCharType="end"/>
            </w:r>
            <w:bookmarkEnd w:id="3"/>
            <w:r w:rsidRPr="007A2F25">
              <w:rPr>
                <w:b w:val="0"/>
                <w:color w:val="000000"/>
              </w:rPr>
              <w:t xml:space="preserve"> de </w:t>
            </w:r>
            <w:r w:rsidRPr="007A2F25">
              <w:rPr>
                <w:b w:val="0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bookmarkStart w:id="4" w:name="Texto12"/>
            <w:r w:rsidRPr="007A2F25">
              <w:rPr>
                <w:b w:val="0"/>
                <w:color w:val="000000"/>
              </w:rPr>
              <w:instrText xml:space="preserve"> </w:instrText>
            </w:r>
            <w:r>
              <w:rPr>
                <w:b w:val="0"/>
                <w:color w:val="000000"/>
              </w:rPr>
              <w:instrText>FORMTEXT</w:instrText>
            </w:r>
            <w:r w:rsidRPr="007A2F25">
              <w:rPr>
                <w:b w:val="0"/>
                <w:color w:val="000000"/>
              </w:rPr>
              <w:instrText xml:space="preserve"> </w:instrText>
            </w:r>
            <w:r w:rsidRPr="007A2F25">
              <w:rPr>
                <w:b w:val="0"/>
                <w:color w:val="000000"/>
              </w:rPr>
            </w:r>
            <w:r w:rsidRPr="007A2F25">
              <w:rPr>
                <w:b w:val="0"/>
                <w:color w:val="000000"/>
              </w:rPr>
              <w:fldChar w:fldCharType="separate"/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noProof/>
                <w:color w:val="000000"/>
              </w:rPr>
              <w:t> </w:t>
            </w:r>
            <w:r w:rsidRPr="007A2F25">
              <w:rPr>
                <w:b w:val="0"/>
                <w:color w:val="000000"/>
              </w:rPr>
              <w:fldChar w:fldCharType="end"/>
            </w:r>
            <w:bookmarkEnd w:id="4"/>
          </w:p>
        </w:tc>
        <w:tc>
          <w:tcPr>
            <w:tcW w:w="4568" w:type="dxa"/>
            <w:gridSpan w:val="5"/>
            <w:vAlign w:val="center"/>
          </w:tcPr>
          <w:p w14:paraId="77A37AA3" w14:textId="77777777" w:rsidR="00330ADB" w:rsidRPr="007A2F25" w:rsidRDefault="00330ADB" w:rsidP="00330AD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Fecha  de  de 2025</w:t>
            </w:r>
          </w:p>
        </w:tc>
        <w:tc>
          <w:tcPr>
            <w:tcW w:w="236" w:type="dxa"/>
            <w:tcBorders>
              <w:left w:val="nil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5A4BFA4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  <w:tr w:rsidR="00330ADB" w:rsidRPr="00D60260" w14:paraId="1D126FF9" w14:textId="77777777" w:rsidTr="00330ADB">
        <w:trPr>
          <w:cantSplit/>
          <w:trHeight w:val="341"/>
        </w:trPr>
        <w:tc>
          <w:tcPr>
            <w:tcW w:w="236" w:type="dxa"/>
            <w:tcBorders>
              <w:lef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82ED44C" w14:textId="77777777" w:rsidR="00330ADB" w:rsidRPr="00D60260" w:rsidRDefault="00330ADB" w:rsidP="00330ADB">
            <w:pPr>
              <w:spacing w:before="1000"/>
              <w:rPr>
                <w:color w:val="000000"/>
                <w:sz w:val="22"/>
              </w:rPr>
            </w:pPr>
          </w:p>
        </w:tc>
        <w:tc>
          <w:tcPr>
            <w:tcW w:w="4551" w:type="dxa"/>
            <w:gridSpan w:val="5"/>
            <w:tcMar>
              <w:left w:w="0" w:type="dxa"/>
              <w:right w:w="0" w:type="dxa"/>
            </w:tcMar>
            <w:vAlign w:val="bottom"/>
          </w:tcPr>
          <w:p w14:paraId="67935514" w14:textId="77777777" w:rsidR="00330ADB" w:rsidRPr="00D6206A" w:rsidRDefault="00330ADB" w:rsidP="00330ADB">
            <w:pPr>
              <w:spacing w:before="1000" w:after="20"/>
              <w:jc w:val="center"/>
              <w:rPr>
                <w:color w:val="000000"/>
                <w:sz w:val="16"/>
              </w:rPr>
            </w:pPr>
            <w:r w:rsidRPr="00D6206A">
              <w:rPr>
                <w:color w:val="000000"/>
                <w:sz w:val="16"/>
              </w:rPr>
              <w:t xml:space="preserve">Fdo.: </w:t>
            </w:r>
            <w:r w:rsidRPr="00D6206A">
              <w:rPr>
                <w:color w:val="000000"/>
                <w:sz w:val="16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r w:rsidRPr="00D6206A">
              <w:rPr>
                <w:color w:val="000000"/>
                <w:sz w:val="16"/>
              </w:rPr>
              <w:instrText xml:space="preserve"> </w:instrText>
            </w:r>
            <w:r>
              <w:rPr>
                <w:color w:val="000000"/>
                <w:sz w:val="16"/>
              </w:rPr>
              <w:instrText>FORMTEXT</w:instrText>
            </w:r>
            <w:r w:rsidRPr="00D6206A">
              <w:rPr>
                <w:color w:val="000000"/>
                <w:sz w:val="16"/>
              </w:rPr>
              <w:instrText xml:space="preserve"> </w:instrText>
            </w:r>
            <w:r w:rsidRPr="00D6206A">
              <w:rPr>
                <w:color w:val="000000"/>
                <w:sz w:val="16"/>
              </w:rPr>
            </w:r>
            <w:r w:rsidRPr="00D6206A">
              <w:rPr>
                <w:color w:val="000000"/>
                <w:sz w:val="16"/>
              </w:rPr>
              <w:fldChar w:fldCharType="separate"/>
            </w:r>
            <w:r w:rsidRPr="00D6206A">
              <w:rPr>
                <w:noProof/>
                <w:color w:val="000000"/>
                <w:sz w:val="16"/>
              </w:rPr>
              <w:t> </w:t>
            </w:r>
            <w:r w:rsidRPr="00D6206A">
              <w:rPr>
                <w:noProof/>
                <w:color w:val="000000"/>
                <w:sz w:val="16"/>
              </w:rPr>
              <w:t> </w:t>
            </w:r>
            <w:r w:rsidRPr="00D6206A">
              <w:rPr>
                <w:noProof/>
                <w:color w:val="000000"/>
                <w:sz w:val="16"/>
              </w:rPr>
              <w:t> </w:t>
            </w:r>
            <w:r w:rsidRPr="00D6206A">
              <w:rPr>
                <w:noProof/>
                <w:color w:val="000000"/>
                <w:sz w:val="16"/>
              </w:rPr>
              <w:t> </w:t>
            </w:r>
            <w:r w:rsidRPr="00D6206A">
              <w:rPr>
                <w:noProof/>
                <w:color w:val="000000"/>
                <w:sz w:val="16"/>
              </w:rPr>
              <w:t> </w:t>
            </w:r>
            <w:r w:rsidRPr="00D6206A">
              <w:rPr>
                <w:color w:val="000000"/>
                <w:sz w:val="16"/>
              </w:rPr>
              <w:fldChar w:fldCharType="end"/>
            </w:r>
          </w:p>
        </w:tc>
        <w:tc>
          <w:tcPr>
            <w:tcW w:w="4568" w:type="dxa"/>
            <w:gridSpan w:val="5"/>
            <w:vAlign w:val="bottom"/>
          </w:tcPr>
          <w:p w14:paraId="1A33C892" w14:textId="77777777" w:rsidR="00330ADB" w:rsidRPr="00D6206A" w:rsidRDefault="00330ADB" w:rsidP="00330ADB">
            <w:pPr>
              <w:spacing w:before="1000" w:after="20"/>
              <w:jc w:val="center"/>
              <w:rPr>
                <w:color w:val="000000"/>
                <w:sz w:val="16"/>
              </w:rPr>
            </w:pPr>
            <w:r w:rsidRPr="00D6206A">
              <w:rPr>
                <w:color w:val="000000"/>
                <w:sz w:val="16"/>
              </w:rPr>
              <w:t xml:space="preserve">Fdo.: </w:t>
            </w:r>
          </w:p>
        </w:tc>
        <w:tc>
          <w:tcPr>
            <w:tcW w:w="236" w:type="dxa"/>
            <w:tcBorders>
              <w:left w:val="nil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FA23685" w14:textId="77777777" w:rsidR="00330ADB" w:rsidRPr="00D60260" w:rsidRDefault="00330ADB" w:rsidP="00330ADB">
            <w:pPr>
              <w:spacing w:before="1000"/>
              <w:rPr>
                <w:color w:val="000000"/>
                <w:sz w:val="22"/>
              </w:rPr>
            </w:pPr>
          </w:p>
        </w:tc>
      </w:tr>
      <w:tr w:rsidR="00330ADB" w:rsidRPr="00D60260" w14:paraId="6DEE24C7" w14:textId="77777777" w:rsidTr="00330ADB">
        <w:trPr>
          <w:cantSplit/>
          <w:trHeight w:val="68"/>
        </w:trPr>
        <w:tc>
          <w:tcPr>
            <w:tcW w:w="236" w:type="dxa"/>
            <w:tcBorders>
              <w:left w:val="single" w:sz="8" w:space="0" w:color="auto"/>
              <w:bottom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75E6D42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  <w:tc>
          <w:tcPr>
            <w:tcW w:w="4551" w:type="dxa"/>
            <w:gridSpan w:val="5"/>
            <w:tcBorders>
              <w:bottom w:val="single" w:sz="8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2C9279F5" w14:textId="77777777" w:rsidR="00330ADB" w:rsidRPr="00D60260" w:rsidRDefault="00330ADB" w:rsidP="00330ADB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4568" w:type="dxa"/>
            <w:gridSpan w:val="5"/>
            <w:tcBorders>
              <w:bottom w:val="single" w:sz="8" w:space="0" w:color="auto"/>
            </w:tcBorders>
            <w:vAlign w:val="bottom"/>
          </w:tcPr>
          <w:p w14:paraId="0A5D84F3" w14:textId="77777777" w:rsidR="00330ADB" w:rsidRPr="00D60260" w:rsidRDefault="00330ADB" w:rsidP="00330ADB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236" w:type="dxa"/>
            <w:tcBorders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0C202B1" w14:textId="77777777" w:rsidR="00330ADB" w:rsidRPr="00D60260" w:rsidRDefault="00330ADB" w:rsidP="00330ADB">
            <w:pPr>
              <w:rPr>
                <w:color w:val="000000"/>
                <w:sz w:val="22"/>
              </w:rPr>
            </w:pPr>
          </w:p>
        </w:tc>
      </w:tr>
    </w:tbl>
    <w:p w14:paraId="6405D662" w14:textId="77777777" w:rsidR="001C0B91" w:rsidRPr="00FC51C7" w:rsidRDefault="001C0B91" w:rsidP="001C0B91"/>
    <w:sectPr w:rsidR="001C0B91" w:rsidRPr="00FC51C7" w:rsidSect="008D704D">
      <w:headerReference w:type="default" r:id="rId10"/>
      <w:footerReference w:type="default" r:id="rId11"/>
      <w:pgSz w:w="11900" w:h="16840"/>
      <w:pgMar w:top="1985" w:right="1134" w:bottom="284" w:left="1134" w:header="510" w:footer="284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E1AE7" w14:textId="77777777" w:rsidR="006156F1" w:rsidRDefault="006156F1">
      <w:r>
        <w:separator/>
      </w:r>
    </w:p>
  </w:endnote>
  <w:endnote w:type="continuationSeparator" w:id="0">
    <w:p w14:paraId="27FF49DF" w14:textId="77777777" w:rsidR="006156F1" w:rsidRDefault="00615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6A8B7" w14:textId="48367CDC" w:rsidR="001C0B91" w:rsidRDefault="00675B4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B106E6C" wp14:editId="5CB93516">
          <wp:simplePos x="0" y="0"/>
          <wp:positionH relativeFrom="column">
            <wp:posOffset>1871980</wp:posOffset>
          </wp:positionH>
          <wp:positionV relativeFrom="page">
            <wp:posOffset>10315575</wp:posOffset>
          </wp:positionV>
          <wp:extent cx="1659255" cy="76200"/>
          <wp:effectExtent l="0" t="0" r="0" b="0"/>
          <wp:wrapNone/>
          <wp:docPr id="2" name="Imagen 8" descr="spe_g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spe_gp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9255" cy="76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40692E47" wp14:editId="05548723">
          <wp:simplePos x="0" y="0"/>
          <wp:positionH relativeFrom="column">
            <wp:posOffset>4932680</wp:posOffset>
          </wp:positionH>
          <wp:positionV relativeFrom="page">
            <wp:posOffset>9865360</wp:posOffset>
          </wp:positionV>
          <wp:extent cx="1219200" cy="538480"/>
          <wp:effectExtent l="0" t="0" r="0" b="0"/>
          <wp:wrapNone/>
          <wp:docPr id="1" name="Imagen 6" descr="fse_izq_negro(152ppp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fse_izq_negro(152ppp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538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6192C" w14:textId="77777777" w:rsidR="006156F1" w:rsidRDefault="006156F1">
      <w:r>
        <w:separator/>
      </w:r>
    </w:p>
  </w:footnote>
  <w:footnote w:type="continuationSeparator" w:id="0">
    <w:p w14:paraId="1D3C6E0C" w14:textId="77777777" w:rsidR="006156F1" w:rsidRDefault="006156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1A19B" w14:textId="2E55F5D2" w:rsidR="001C0B91" w:rsidRDefault="00675B40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B772BB" wp14:editId="5F287679">
              <wp:simplePos x="0" y="0"/>
              <wp:positionH relativeFrom="column">
                <wp:align>right</wp:align>
              </wp:positionH>
              <wp:positionV relativeFrom="page">
                <wp:posOffset>594360</wp:posOffset>
              </wp:positionV>
              <wp:extent cx="1527175" cy="208280"/>
              <wp:effectExtent l="0" t="0" r="0" b="0"/>
              <wp:wrapNone/>
              <wp:docPr id="744226153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717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213C2D" w14:textId="77777777" w:rsidR="001C0B91" w:rsidRPr="00377F0C" w:rsidRDefault="001C0B91" w:rsidP="001C0B91">
                          <w:pPr>
                            <w:jc w:val="right"/>
                          </w:pPr>
                          <w:r w:rsidRPr="000A390B">
                            <w:rPr>
                              <w:rFonts w:ascii="Arial" w:hAnsi="Arial"/>
                              <w:i/>
                              <w:color w:val="181412"/>
                              <w:sz w:val="16"/>
                            </w:rPr>
                            <w:t>G_</w:t>
                          </w:r>
                          <w:r w:rsidRPr="008D6F9B">
                            <w:rPr>
                              <w:rFonts w:ascii="Arial" w:hAnsi="Arial"/>
                              <w:b/>
                              <w:i/>
                              <w:color w:val="181412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B772B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69.05pt;margin-top:46.8pt;width:120.25pt;height:16.4pt;z-index:25165619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" filled="f" stroked="f">
              <v:textbox inset="0,0,0,0">
                <w:txbxContent>
                  <w:p w14:paraId="1E213C2D" w14:textId="77777777" w:rsidR="001C0B91" w:rsidRPr="00377F0C" w:rsidRDefault="001C0B91" w:rsidP="001C0B91">
                    <w:pPr>
                      <w:jc w:val="right"/>
                    </w:pPr>
                    <w:r w:rsidRPr="000A390B">
                      <w:rPr>
                        <w:rFonts w:ascii="Arial" w:hAnsi="Arial"/>
                        <w:i/>
                        <w:color w:val="181412"/>
                        <w:sz w:val="16"/>
                      </w:rPr>
                      <w:t>G_</w:t>
                    </w:r>
                    <w:r w:rsidRPr="008D6F9B">
                      <w:rPr>
                        <w:rFonts w:ascii="Arial" w:hAnsi="Arial"/>
                        <w:b/>
                        <w:i/>
                        <w:color w:val="181412"/>
                        <w:sz w:val="16"/>
                      </w:rPr>
                      <w:t>3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62B95576" wp14:editId="51F82BF2">
          <wp:simplePos x="0" y="0"/>
          <wp:positionH relativeFrom="column">
            <wp:align>center</wp:align>
          </wp:positionH>
          <wp:positionV relativeFrom="page">
            <wp:posOffset>323850</wp:posOffset>
          </wp:positionV>
          <wp:extent cx="2353945" cy="635000"/>
          <wp:effectExtent l="0" t="0" r="0" b="0"/>
          <wp:wrapNone/>
          <wp:docPr id="3" name="Imagen 7" descr="spe_negro65(152ppp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spe_negro65(152ppp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3945" cy="635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16847"/>
    <w:multiLevelType w:val="hybridMultilevel"/>
    <w:tmpl w:val="55AAB42E"/>
    <w:lvl w:ilvl="0" w:tplc="C9C6F81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26712B8"/>
    <w:multiLevelType w:val="hybridMultilevel"/>
    <w:tmpl w:val="B480292E"/>
    <w:lvl w:ilvl="0" w:tplc="0015040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60C2E8F"/>
    <w:multiLevelType w:val="hybridMultilevel"/>
    <w:tmpl w:val="F42E0FB8"/>
    <w:lvl w:ilvl="0" w:tplc="0A004D5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D88104C"/>
    <w:multiLevelType w:val="hybridMultilevel"/>
    <w:tmpl w:val="E238443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5442A"/>
    <w:multiLevelType w:val="hybridMultilevel"/>
    <w:tmpl w:val="0D700432"/>
    <w:lvl w:ilvl="0" w:tplc="2E788546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01904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2F6641B"/>
    <w:multiLevelType w:val="hybridMultilevel"/>
    <w:tmpl w:val="40E8659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4F3554"/>
    <w:multiLevelType w:val="singleLevel"/>
    <w:tmpl w:val="15363CBC"/>
    <w:lvl w:ilvl="0">
      <w:start w:val="1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1B07610"/>
    <w:multiLevelType w:val="hybridMultilevel"/>
    <w:tmpl w:val="49B03B7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B51D47"/>
    <w:multiLevelType w:val="hybridMultilevel"/>
    <w:tmpl w:val="F64C68FE"/>
    <w:lvl w:ilvl="0" w:tplc="F54C35A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B666C28"/>
    <w:multiLevelType w:val="hybridMultilevel"/>
    <w:tmpl w:val="2A5C9178"/>
    <w:lvl w:ilvl="0" w:tplc="925ABD94">
      <w:start w:val="1"/>
      <w:numFmt w:val="upperLetter"/>
      <w:lvlText w:val="%1.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019040A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01B040A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00F040A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19040A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01B040A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00F040A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019040A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01B040A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0" w15:restartNumberingAfterBreak="0">
    <w:nsid w:val="78B46D49"/>
    <w:multiLevelType w:val="hybridMultilevel"/>
    <w:tmpl w:val="50AEB360"/>
    <w:lvl w:ilvl="0" w:tplc="0AFA6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A4554B"/>
    <w:multiLevelType w:val="hybridMultilevel"/>
    <w:tmpl w:val="AA3A20A0"/>
    <w:lvl w:ilvl="0" w:tplc="0C0A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Wingdings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Wingdings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num w:numId="1" w16cid:durableId="1377587486">
    <w:abstractNumId w:val="9"/>
  </w:num>
  <w:num w:numId="2" w16cid:durableId="1087459275">
    <w:abstractNumId w:val="1"/>
  </w:num>
  <w:num w:numId="3" w16cid:durableId="1710838855">
    <w:abstractNumId w:val="6"/>
  </w:num>
  <w:num w:numId="4" w16cid:durableId="2133473491">
    <w:abstractNumId w:val="5"/>
  </w:num>
  <w:num w:numId="5" w16cid:durableId="1040547111">
    <w:abstractNumId w:val="3"/>
  </w:num>
  <w:num w:numId="6" w16cid:durableId="637420074">
    <w:abstractNumId w:val="11"/>
  </w:num>
  <w:num w:numId="7" w16cid:durableId="442071014">
    <w:abstractNumId w:val="7"/>
  </w:num>
  <w:num w:numId="8" w16cid:durableId="265504714">
    <w:abstractNumId w:val="10"/>
  </w:num>
  <w:num w:numId="9" w16cid:durableId="1338195359">
    <w:abstractNumId w:val="4"/>
  </w:num>
  <w:num w:numId="10" w16cid:durableId="733508876">
    <w:abstractNumId w:val="0"/>
  </w:num>
  <w:num w:numId="11" w16cid:durableId="253706579">
    <w:abstractNumId w:val="8"/>
  </w:num>
  <w:num w:numId="12" w16cid:durableId="1314410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AD1"/>
    <w:rsid w:val="0001091A"/>
    <w:rsid w:val="00017146"/>
    <w:rsid w:val="00021450"/>
    <w:rsid w:val="0004095F"/>
    <w:rsid w:val="00061DD6"/>
    <w:rsid w:val="00063DFB"/>
    <w:rsid w:val="00064A68"/>
    <w:rsid w:val="000654B0"/>
    <w:rsid w:val="000860DD"/>
    <w:rsid w:val="000A31D0"/>
    <w:rsid w:val="000A5708"/>
    <w:rsid w:val="000B0014"/>
    <w:rsid w:val="000B34A9"/>
    <w:rsid w:val="000B73AF"/>
    <w:rsid w:val="000C59E7"/>
    <w:rsid w:val="000D1073"/>
    <w:rsid w:val="000E22AE"/>
    <w:rsid w:val="000F393C"/>
    <w:rsid w:val="00103C15"/>
    <w:rsid w:val="001166CA"/>
    <w:rsid w:val="00126519"/>
    <w:rsid w:val="00142A27"/>
    <w:rsid w:val="00143B07"/>
    <w:rsid w:val="00144EFC"/>
    <w:rsid w:val="0015079D"/>
    <w:rsid w:val="00162AEF"/>
    <w:rsid w:val="00164818"/>
    <w:rsid w:val="00170565"/>
    <w:rsid w:val="00173DF9"/>
    <w:rsid w:val="00181F7F"/>
    <w:rsid w:val="001836A2"/>
    <w:rsid w:val="001876C0"/>
    <w:rsid w:val="0019057F"/>
    <w:rsid w:val="00191577"/>
    <w:rsid w:val="001A0D03"/>
    <w:rsid w:val="001A12C5"/>
    <w:rsid w:val="001A413D"/>
    <w:rsid w:val="001A5B72"/>
    <w:rsid w:val="001B211D"/>
    <w:rsid w:val="001B4AEB"/>
    <w:rsid w:val="001B72B5"/>
    <w:rsid w:val="001C0B91"/>
    <w:rsid w:val="001C21B9"/>
    <w:rsid w:val="001C3BAC"/>
    <w:rsid w:val="001C62DB"/>
    <w:rsid w:val="001C76A9"/>
    <w:rsid w:val="001D23D0"/>
    <w:rsid w:val="001F3BFD"/>
    <w:rsid w:val="001F6EB6"/>
    <w:rsid w:val="00210BC2"/>
    <w:rsid w:val="00213776"/>
    <w:rsid w:val="0022433C"/>
    <w:rsid w:val="0022521A"/>
    <w:rsid w:val="002264F9"/>
    <w:rsid w:val="0023129A"/>
    <w:rsid w:val="00242B80"/>
    <w:rsid w:val="002446B9"/>
    <w:rsid w:val="00251682"/>
    <w:rsid w:val="00251E08"/>
    <w:rsid w:val="00257C57"/>
    <w:rsid w:val="00263607"/>
    <w:rsid w:val="002644AA"/>
    <w:rsid w:val="00266A61"/>
    <w:rsid w:val="00273491"/>
    <w:rsid w:val="00283435"/>
    <w:rsid w:val="0028588A"/>
    <w:rsid w:val="00292852"/>
    <w:rsid w:val="00293D2E"/>
    <w:rsid w:val="00294E96"/>
    <w:rsid w:val="00294F03"/>
    <w:rsid w:val="00295845"/>
    <w:rsid w:val="002B187B"/>
    <w:rsid w:val="002B6B16"/>
    <w:rsid w:val="002D0339"/>
    <w:rsid w:val="002D71FE"/>
    <w:rsid w:val="002F5DF8"/>
    <w:rsid w:val="003158A9"/>
    <w:rsid w:val="00316267"/>
    <w:rsid w:val="00316C61"/>
    <w:rsid w:val="00317FB5"/>
    <w:rsid w:val="00330ADB"/>
    <w:rsid w:val="00332C2D"/>
    <w:rsid w:val="00335F60"/>
    <w:rsid w:val="003478EC"/>
    <w:rsid w:val="00351A94"/>
    <w:rsid w:val="00352889"/>
    <w:rsid w:val="00353A18"/>
    <w:rsid w:val="0035784C"/>
    <w:rsid w:val="00362522"/>
    <w:rsid w:val="003650DD"/>
    <w:rsid w:val="00375C81"/>
    <w:rsid w:val="00386B43"/>
    <w:rsid w:val="003939B5"/>
    <w:rsid w:val="003A27D0"/>
    <w:rsid w:val="003B06D8"/>
    <w:rsid w:val="003C3B9D"/>
    <w:rsid w:val="003C401F"/>
    <w:rsid w:val="003C4E9B"/>
    <w:rsid w:val="003C5738"/>
    <w:rsid w:val="003D66D8"/>
    <w:rsid w:val="003E0E73"/>
    <w:rsid w:val="003F0BD2"/>
    <w:rsid w:val="003F49C8"/>
    <w:rsid w:val="003F60E6"/>
    <w:rsid w:val="003F7D46"/>
    <w:rsid w:val="004004D5"/>
    <w:rsid w:val="00405B8F"/>
    <w:rsid w:val="00410492"/>
    <w:rsid w:val="00417725"/>
    <w:rsid w:val="00420E65"/>
    <w:rsid w:val="0042514F"/>
    <w:rsid w:val="00443840"/>
    <w:rsid w:val="004500E9"/>
    <w:rsid w:val="004575BF"/>
    <w:rsid w:val="00460DB1"/>
    <w:rsid w:val="00462623"/>
    <w:rsid w:val="00471DAC"/>
    <w:rsid w:val="004729B4"/>
    <w:rsid w:val="004823E7"/>
    <w:rsid w:val="00482F41"/>
    <w:rsid w:val="004965FF"/>
    <w:rsid w:val="004A48E3"/>
    <w:rsid w:val="004A7262"/>
    <w:rsid w:val="004B2CEA"/>
    <w:rsid w:val="004C3CEA"/>
    <w:rsid w:val="004C4CE4"/>
    <w:rsid w:val="004C7F6C"/>
    <w:rsid w:val="004D1A82"/>
    <w:rsid w:val="004D5FBC"/>
    <w:rsid w:val="004E0835"/>
    <w:rsid w:val="004E1203"/>
    <w:rsid w:val="004E6288"/>
    <w:rsid w:val="00500037"/>
    <w:rsid w:val="00500E34"/>
    <w:rsid w:val="0050302B"/>
    <w:rsid w:val="005118EF"/>
    <w:rsid w:val="00517AF9"/>
    <w:rsid w:val="00521DA7"/>
    <w:rsid w:val="005302EE"/>
    <w:rsid w:val="00532D66"/>
    <w:rsid w:val="005379D7"/>
    <w:rsid w:val="00541468"/>
    <w:rsid w:val="00542952"/>
    <w:rsid w:val="005451E4"/>
    <w:rsid w:val="00555699"/>
    <w:rsid w:val="00557480"/>
    <w:rsid w:val="00566362"/>
    <w:rsid w:val="005679B4"/>
    <w:rsid w:val="0057020B"/>
    <w:rsid w:val="00574666"/>
    <w:rsid w:val="00580DD3"/>
    <w:rsid w:val="00597850"/>
    <w:rsid w:val="005A0512"/>
    <w:rsid w:val="005A5486"/>
    <w:rsid w:val="005A554D"/>
    <w:rsid w:val="005B1BDF"/>
    <w:rsid w:val="005B1F8A"/>
    <w:rsid w:val="005B5224"/>
    <w:rsid w:val="005D4210"/>
    <w:rsid w:val="005E2E72"/>
    <w:rsid w:val="005E6837"/>
    <w:rsid w:val="005F18D6"/>
    <w:rsid w:val="005F5C98"/>
    <w:rsid w:val="005F6FC9"/>
    <w:rsid w:val="0060457B"/>
    <w:rsid w:val="00610FC2"/>
    <w:rsid w:val="006156F1"/>
    <w:rsid w:val="00626504"/>
    <w:rsid w:val="0063347D"/>
    <w:rsid w:val="00637DDC"/>
    <w:rsid w:val="006419A4"/>
    <w:rsid w:val="0065033E"/>
    <w:rsid w:val="00662E08"/>
    <w:rsid w:val="006642A9"/>
    <w:rsid w:val="0067591A"/>
    <w:rsid w:val="00675B40"/>
    <w:rsid w:val="00677AD1"/>
    <w:rsid w:val="00677BEC"/>
    <w:rsid w:val="006804AB"/>
    <w:rsid w:val="00682B07"/>
    <w:rsid w:val="00686C26"/>
    <w:rsid w:val="00687924"/>
    <w:rsid w:val="00696498"/>
    <w:rsid w:val="006A378C"/>
    <w:rsid w:val="006C6CEF"/>
    <w:rsid w:val="006C7048"/>
    <w:rsid w:val="006E1A63"/>
    <w:rsid w:val="006F19F8"/>
    <w:rsid w:val="006F6EED"/>
    <w:rsid w:val="00703B13"/>
    <w:rsid w:val="00703CE2"/>
    <w:rsid w:val="00711921"/>
    <w:rsid w:val="00720874"/>
    <w:rsid w:val="00722932"/>
    <w:rsid w:val="00724316"/>
    <w:rsid w:val="00726ED1"/>
    <w:rsid w:val="007308D1"/>
    <w:rsid w:val="00733851"/>
    <w:rsid w:val="00734406"/>
    <w:rsid w:val="007373DC"/>
    <w:rsid w:val="00740DA2"/>
    <w:rsid w:val="00761BA8"/>
    <w:rsid w:val="00761CBB"/>
    <w:rsid w:val="007627A7"/>
    <w:rsid w:val="0076298D"/>
    <w:rsid w:val="0077665D"/>
    <w:rsid w:val="007811C0"/>
    <w:rsid w:val="007843E1"/>
    <w:rsid w:val="00785CC0"/>
    <w:rsid w:val="007A5D0A"/>
    <w:rsid w:val="007B631C"/>
    <w:rsid w:val="007B64A6"/>
    <w:rsid w:val="007D2219"/>
    <w:rsid w:val="007D45D0"/>
    <w:rsid w:val="007D6E4C"/>
    <w:rsid w:val="007D6EEA"/>
    <w:rsid w:val="007D7406"/>
    <w:rsid w:val="007E1856"/>
    <w:rsid w:val="0080142F"/>
    <w:rsid w:val="00805618"/>
    <w:rsid w:val="00811420"/>
    <w:rsid w:val="008216DA"/>
    <w:rsid w:val="008229C8"/>
    <w:rsid w:val="00840960"/>
    <w:rsid w:val="008468F6"/>
    <w:rsid w:val="0086271C"/>
    <w:rsid w:val="00866C54"/>
    <w:rsid w:val="008709CF"/>
    <w:rsid w:val="00873893"/>
    <w:rsid w:val="00883603"/>
    <w:rsid w:val="0089262D"/>
    <w:rsid w:val="00895321"/>
    <w:rsid w:val="008A1644"/>
    <w:rsid w:val="008A1A49"/>
    <w:rsid w:val="008A2294"/>
    <w:rsid w:val="008B27EC"/>
    <w:rsid w:val="008B43E7"/>
    <w:rsid w:val="008D0B62"/>
    <w:rsid w:val="008D2467"/>
    <w:rsid w:val="008D2AA5"/>
    <w:rsid w:val="008D58DD"/>
    <w:rsid w:val="008D704D"/>
    <w:rsid w:val="008E2627"/>
    <w:rsid w:val="008F59AB"/>
    <w:rsid w:val="008F77B6"/>
    <w:rsid w:val="00903F17"/>
    <w:rsid w:val="00911AA0"/>
    <w:rsid w:val="00917A83"/>
    <w:rsid w:val="009203CF"/>
    <w:rsid w:val="009209DC"/>
    <w:rsid w:val="00931B3D"/>
    <w:rsid w:val="00934271"/>
    <w:rsid w:val="009457FE"/>
    <w:rsid w:val="0095502F"/>
    <w:rsid w:val="0095723D"/>
    <w:rsid w:val="00961191"/>
    <w:rsid w:val="00962359"/>
    <w:rsid w:val="00970AFA"/>
    <w:rsid w:val="009736B8"/>
    <w:rsid w:val="009827E4"/>
    <w:rsid w:val="009A53B2"/>
    <w:rsid w:val="009B24BC"/>
    <w:rsid w:val="009B2CA2"/>
    <w:rsid w:val="009C475D"/>
    <w:rsid w:val="009C5A15"/>
    <w:rsid w:val="009D1B74"/>
    <w:rsid w:val="009D1D6D"/>
    <w:rsid w:val="009D3A25"/>
    <w:rsid w:val="009D745D"/>
    <w:rsid w:val="009E2D50"/>
    <w:rsid w:val="009E618A"/>
    <w:rsid w:val="009F3421"/>
    <w:rsid w:val="009F4598"/>
    <w:rsid w:val="00A0025D"/>
    <w:rsid w:val="00A021BE"/>
    <w:rsid w:val="00A04158"/>
    <w:rsid w:val="00A050D6"/>
    <w:rsid w:val="00A0577A"/>
    <w:rsid w:val="00A069D3"/>
    <w:rsid w:val="00A104D7"/>
    <w:rsid w:val="00A350DF"/>
    <w:rsid w:val="00A4261A"/>
    <w:rsid w:val="00A47EFE"/>
    <w:rsid w:val="00A5688A"/>
    <w:rsid w:val="00A63F6F"/>
    <w:rsid w:val="00A91D4C"/>
    <w:rsid w:val="00AA7494"/>
    <w:rsid w:val="00AB3465"/>
    <w:rsid w:val="00AB565B"/>
    <w:rsid w:val="00AB7CDC"/>
    <w:rsid w:val="00AC26DA"/>
    <w:rsid w:val="00AC462D"/>
    <w:rsid w:val="00AC5930"/>
    <w:rsid w:val="00AD44F8"/>
    <w:rsid w:val="00AF1FCB"/>
    <w:rsid w:val="00B04361"/>
    <w:rsid w:val="00B1596E"/>
    <w:rsid w:val="00B23138"/>
    <w:rsid w:val="00B320A6"/>
    <w:rsid w:val="00B36584"/>
    <w:rsid w:val="00B511C7"/>
    <w:rsid w:val="00B5492F"/>
    <w:rsid w:val="00B61DA6"/>
    <w:rsid w:val="00B7536A"/>
    <w:rsid w:val="00B83212"/>
    <w:rsid w:val="00B87BD3"/>
    <w:rsid w:val="00B95109"/>
    <w:rsid w:val="00B96F7F"/>
    <w:rsid w:val="00B9775A"/>
    <w:rsid w:val="00BB1235"/>
    <w:rsid w:val="00BC1F53"/>
    <w:rsid w:val="00BD1FEE"/>
    <w:rsid w:val="00BF28C3"/>
    <w:rsid w:val="00BF64BD"/>
    <w:rsid w:val="00C01267"/>
    <w:rsid w:val="00C21CD1"/>
    <w:rsid w:val="00C30FA1"/>
    <w:rsid w:val="00C32685"/>
    <w:rsid w:val="00C41074"/>
    <w:rsid w:val="00C4235F"/>
    <w:rsid w:val="00C42580"/>
    <w:rsid w:val="00C4726E"/>
    <w:rsid w:val="00C557D3"/>
    <w:rsid w:val="00C56CE4"/>
    <w:rsid w:val="00C66892"/>
    <w:rsid w:val="00C67ACE"/>
    <w:rsid w:val="00C74266"/>
    <w:rsid w:val="00C82F9A"/>
    <w:rsid w:val="00C907BF"/>
    <w:rsid w:val="00C931F9"/>
    <w:rsid w:val="00C942E4"/>
    <w:rsid w:val="00CA1FC2"/>
    <w:rsid w:val="00CB01C8"/>
    <w:rsid w:val="00CC151C"/>
    <w:rsid w:val="00CC27D9"/>
    <w:rsid w:val="00CC3D66"/>
    <w:rsid w:val="00CC4D3F"/>
    <w:rsid w:val="00CC7F62"/>
    <w:rsid w:val="00CD1017"/>
    <w:rsid w:val="00CD4087"/>
    <w:rsid w:val="00CD75BC"/>
    <w:rsid w:val="00CE5C5F"/>
    <w:rsid w:val="00CF2352"/>
    <w:rsid w:val="00CF71EA"/>
    <w:rsid w:val="00D02902"/>
    <w:rsid w:val="00D10971"/>
    <w:rsid w:val="00D11FAF"/>
    <w:rsid w:val="00D17C6C"/>
    <w:rsid w:val="00D249E1"/>
    <w:rsid w:val="00D24BB3"/>
    <w:rsid w:val="00D30AE8"/>
    <w:rsid w:val="00D33379"/>
    <w:rsid w:val="00D33544"/>
    <w:rsid w:val="00D4477A"/>
    <w:rsid w:val="00D501DD"/>
    <w:rsid w:val="00D55BF7"/>
    <w:rsid w:val="00D65598"/>
    <w:rsid w:val="00D75F8B"/>
    <w:rsid w:val="00D81582"/>
    <w:rsid w:val="00D82077"/>
    <w:rsid w:val="00D83541"/>
    <w:rsid w:val="00D836C1"/>
    <w:rsid w:val="00D84B9A"/>
    <w:rsid w:val="00D84CE1"/>
    <w:rsid w:val="00D94282"/>
    <w:rsid w:val="00DA5FFD"/>
    <w:rsid w:val="00DB1654"/>
    <w:rsid w:val="00DC33F4"/>
    <w:rsid w:val="00DE23F8"/>
    <w:rsid w:val="00DE4598"/>
    <w:rsid w:val="00DE4E0C"/>
    <w:rsid w:val="00DF2535"/>
    <w:rsid w:val="00E01A7A"/>
    <w:rsid w:val="00E073C2"/>
    <w:rsid w:val="00E10628"/>
    <w:rsid w:val="00E1765C"/>
    <w:rsid w:val="00E2326F"/>
    <w:rsid w:val="00E23868"/>
    <w:rsid w:val="00E23DB5"/>
    <w:rsid w:val="00E30FCB"/>
    <w:rsid w:val="00E33483"/>
    <w:rsid w:val="00E3396B"/>
    <w:rsid w:val="00E34ED2"/>
    <w:rsid w:val="00E37AA5"/>
    <w:rsid w:val="00E37FA4"/>
    <w:rsid w:val="00E41981"/>
    <w:rsid w:val="00E43F73"/>
    <w:rsid w:val="00E4784C"/>
    <w:rsid w:val="00E50181"/>
    <w:rsid w:val="00E50FFD"/>
    <w:rsid w:val="00E517D2"/>
    <w:rsid w:val="00E53388"/>
    <w:rsid w:val="00E53836"/>
    <w:rsid w:val="00E54F52"/>
    <w:rsid w:val="00E67F58"/>
    <w:rsid w:val="00E706CF"/>
    <w:rsid w:val="00E71AA7"/>
    <w:rsid w:val="00E75E4F"/>
    <w:rsid w:val="00E772B1"/>
    <w:rsid w:val="00E80114"/>
    <w:rsid w:val="00E8486B"/>
    <w:rsid w:val="00E8588E"/>
    <w:rsid w:val="00E8702D"/>
    <w:rsid w:val="00E934C8"/>
    <w:rsid w:val="00E95C39"/>
    <w:rsid w:val="00EA4491"/>
    <w:rsid w:val="00EB298E"/>
    <w:rsid w:val="00EB426B"/>
    <w:rsid w:val="00EB5F6C"/>
    <w:rsid w:val="00EC2B11"/>
    <w:rsid w:val="00EC641C"/>
    <w:rsid w:val="00EC7932"/>
    <w:rsid w:val="00EE0D7D"/>
    <w:rsid w:val="00EE64D9"/>
    <w:rsid w:val="00EF254B"/>
    <w:rsid w:val="00EF36C7"/>
    <w:rsid w:val="00EF5A26"/>
    <w:rsid w:val="00F0025D"/>
    <w:rsid w:val="00F03555"/>
    <w:rsid w:val="00F05EEE"/>
    <w:rsid w:val="00F13060"/>
    <w:rsid w:val="00F16969"/>
    <w:rsid w:val="00F24987"/>
    <w:rsid w:val="00F26F1D"/>
    <w:rsid w:val="00F327FE"/>
    <w:rsid w:val="00F413A3"/>
    <w:rsid w:val="00F47AA0"/>
    <w:rsid w:val="00F679C1"/>
    <w:rsid w:val="00F72EE4"/>
    <w:rsid w:val="00F8213A"/>
    <w:rsid w:val="00F84AC2"/>
    <w:rsid w:val="00F86390"/>
    <w:rsid w:val="00F90C88"/>
    <w:rsid w:val="00F91E0D"/>
    <w:rsid w:val="00F93F4B"/>
    <w:rsid w:val="00F9730D"/>
    <w:rsid w:val="00FA2694"/>
    <w:rsid w:val="00FA3848"/>
    <w:rsid w:val="00FA72A9"/>
    <w:rsid w:val="00FB3785"/>
    <w:rsid w:val="00FB5809"/>
    <w:rsid w:val="00FB7EBE"/>
    <w:rsid w:val="00FC1588"/>
    <w:rsid w:val="00FC3FCA"/>
    <w:rsid w:val="00FE11A9"/>
    <w:rsid w:val="00FE7E63"/>
    <w:rsid w:val="00FF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E186BE3"/>
  <w15:chartTrackingRefBased/>
  <w15:docId w15:val="{39339B8B-7FD6-4264-A9F9-7C08951E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F0C"/>
    <w:rPr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qFormat/>
    <w:rsid w:val="00E87F18"/>
    <w:pPr>
      <w:keepNext/>
      <w:widowControl w:val="0"/>
      <w:jc w:val="both"/>
      <w:outlineLvl w:val="0"/>
    </w:pPr>
    <w:rPr>
      <w:b/>
      <w:snapToGrid w:val="0"/>
      <w:szCs w:val="20"/>
      <w:lang w:val="es-ES" w:eastAsia="es-ES"/>
    </w:rPr>
  </w:style>
  <w:style w:type="paragraph" w:styleId="Ttulo3">
    <w:name w:val="heading 3"/>
    <w:basedOn w:val="Normal"/>
    <w:next w:val="Normal"/>
    <w:qFormat/>
    <w:rsid w:val="00D24EF1"/>
    <w:pPr>
      <w:keepNext/>
      <w:jc w:val="center"/>
      <w:outlineLvl w:val="2"/>
    </w:pPr>
    <w:rPr>
      <w:b/>
      <w:sz w:val="20"/>
      <w:szCs w:val="20"/>
      <w:lang w:val="es-ES" w:eastAsia="es-ES"/>
    </w:rPr>
  </w:style>
  <w:style w:type="paragraph" w:styleId="Ttulo4">
    <w:name w:val="heading 4"/>
    <w:basedOn w:val="Normal"/>
    <w:next w:val="Normal"/>
    <w:qFormat/>
    <w:rsid w:val="00D24EF1"/>
    <w:pPr>
      <w:keepNext/>
      <w:outlineLvl w:val="3"/>
    </w:pPr>
    <w:rPr>
      <w:b/>
      <w:sz w:val="22"/>
      <w:szCs w:val="20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B1A4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rsid w:val="003B1A4E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D24EF1"/>
    <w:pPr>
      <w:jc w:val="center"/>
    </w:pPr>
    <w:rPr>
      <w:b/>
      <w:sz w:val="16"/>
      <w:szCs w:val="20"/>
      <w:lang w:eastAsia="es-ES"/>
    </w:rPr>
  </w:style>
  <w:style w:type="character" w:styleId="Nmerodepgina">
    <w:name w:val="page number"/>
    <w:basedOn w:val="Fuentedeprrafopredeter"/>
    <w:rsid w:val="00D24EF1"/>
  </w:style>
  <w:style w:type="paragraph" w:styleId="Textodebloque">
    <w:name w:val="Block Text"/>
    <w:basedOn w:val="Normal"/>
    <w:rsid w:val="00D24EF1"/>
    <w:pPr>
      <w:ind w:left="2127" w:right="850" w:firstLine="705"/>
      <w:jc w:val="both"/>
    </w:pPr>
    <w:rPr>
      <w:szCs w:val="20"/>
      <w:lang w:val="es-ES"/>
    </w:rPr>
  </w:style>
  <w:style w:type="paragraph" w:styleId="Sangradetextonormal">
    <w:name w:val="Body Text Indent"/>
    <w:basedOn w:val="Normal"/>
    <w:rsid w:val="00D24EF1"/>
    <w:pPr>
      <w:ind w:left="2268"/>
      <w:jc w:val="both"/>
    </w:pPr>
    <w:rPr>
      <w:rFonts w:ascii="Arial" w:hAnsi="Arial"/>
      <w:sz w:val="20"/>
      <w:szCs w:val="20"/>
      <w:lang w:val="es-ES"/>
    </w:rPr>
  </w:style>
  <w:style w:type="table" w:styleId="Tablaconcuadrcula">
    <w:name w:val="Table Grid"/>
    <w:basedOn w:val="Tablanormal"/>
    <w:rsid w:val="00E87F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semiHidden/>
    <w:rsid w:val="00E87F18"/>
    <w:pPr>
      <w:shd w:val="clear" w:color="auto" w:fill="C6D5EC"/>
    </w:pPr>
    <w:rPr>
      <w:rFonts w:ascii="Lucida Grande" w:hAnsi="Lucida Grande"/>
    </w:rPr>
  </w:style>
  <w:style w:type="character" w:styleId="Hipervnculo">
    <w:name w:val="Hyperlink"/>
    <w:rsid w:val="00E87F18"/>
    <w:rPr>
      <w:color w:val="0000FF"/>
      <w:u w:val="single"/>
    </w:rPr>
  </w:style>
  <w:style w:type="paragraph" w:styleId="Textoindependiente2">
    <w:name w:val="Body Text 2"/>
    <w:basedOn w:val="Normal"/>
    <w:rsid w:val="00E87F18"/>
    <w:pPr>
      <w:spacing w:after="120" w:line="480" w:lineRule="auto"/>
    </w:pPr>
    <w:rPr>
      <w:szCs w:val="20"/>
      <w:lang w:val="es-ES" w:eastAsia="es-ES"/>
    </w:rPr>
  </w:style>
  <w:style w:type="character" w:styleId="Refdenotaalpie">
    <w:name w:val="footnote reference"/>
    <w:semiHidden/>
    <w:rsid w:val="00E87F18"/>
    <w:rPr>
      <w:vertAlign w:val="superscript"/>
    </w:rPr>
  </w:style>
  <w:style w:type="paragraph" w:styleId="Textonotapie">
    <w:name w:val="footnote text"/>
    <w:basedOn w:val="Normal"/>
    <w:semiHidden/>
    <w:rsid w:val="00E87F18"/>
    <w:rPr>
      <w:sz w:val="20"/>
      <w:szCs w:val="20"/>
      <w:lang w:val="es-ES" w:eastAsia="es-ES"/>
    </w:rPr>
  </w:style>
  <w:style w:type="paragraph" w:styleId="Sangra2detindependiente">
    <w:name w:val="Body Text Indent 2"/>
    <w:basedOn w:val="Normal"/>
    <w:rsid w:val="00E87F18"/>
    <w:pPr>
      <w:spacing w:after="120" w:line="480" w:lineRule="auto"/>
      <w:ind w:left="283"/>
    </w:pPr>
    <w:rPr>
      <w:szCs w:val="20"/>
      <w:lang w:val="es-ES" w:eastAsia="es-ES"/>
    </w:rPr>
  </w:style>
  <w:style w:type="paragraph" w:styleId="Sangra3detindependiente">
    <w:name w:val="Body Text Indent 3"/>
    <w:basedOn w:val="Normal"/>
    <w:rsid w:val="00E87F18"/>
    <w:pPr>
      <w:spacing w:after="120"/>
      <w:ind w:left="283"/>
    </w:pPr>
    <w:rPr>
      <w:sz w:val="16"/>
      <w:szCs w:val="16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C3D6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C3D66"/>
    <w:rPr>
      <w:rFonts w:ascii="Segoe UI" w:hAnsi="Segoe UI" w:cs="Segoe UI"/>
      <w:sz w:val="18"/>
      <w:szCs w:val="18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9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4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a.garcia\Desktop\Parte%20mensual%20de%20faltas%20FEBRERO%201338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1B2076836DA394C9F11BA3B68D93395" ma:contentTypeVersion="17" ma:contentTypeDescription="Crear nuevo documento." ma:contentTypeScope="" ma:versionID="34a6d0419c3528e532fb97ba21cb7e6d">
  <xsd:schema xmlns:xsd="http://www.w3.org/2001/XMLSchema" xmlns:xs="http://www.w3.org/2001/XMLSchema" xmlns:p="http://schemas.microsoft.com/office/2006/metadata/properties" xmlns:ns2="c58c0dee-c454-430c-bf7b-276dbf1d6502" xmlns:ns3="04c69f14-0de5-44da-ab55-08da7cc44b9a" targetNamespace="http://schemas.microsoft.com/office/2006/metadata/properties" ma:root="true" ma:fieldsID="f91aa925128bbfc1e3e7c89a1135b811" ns2:_="" ns3:_="">
    <xsd:import namespace="c58c0dee-c454-430c-bf7b-276dbf1d6502"/>
    <xsd:import namespace="04c69f14-0de5-44da-ab55-08da7cc44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Persona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8c0dee-c454-430c-bf7b-276dbf1d65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300ca60c-9e85-4239-983e-870778145a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sonas" ma:index="22" nillable="true" ma:displayName="Personas" ma:format="Dropdown" ma:list="UserInfo" ma:SharePointGroup="0" ma:internalName="Persona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69f14-0de5-44da-ab55-08da7cc44b9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2ede93c-0854-4329-9144-de4622bedb2d}" ma:internalName="TaxCatchAll" ma:showField="CatchAllData" ma:web="04c69f14-0de5-44da-ab55-08da7cc44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8c0dee-c454-430c-bf7b-276dbf1d6502">
      <Terms xmlns="http://schemas.microsoft.com/office/infopath/2007/PartnerControls"/>
    </lcf76f155ced4ddcb4097134ff3c332f>
    <Personas xmlns="c58c0dee-c454-430c-bf7b-276dbf1d6502">
      <UserInfo>
        <DisplayName/>
        <AccountId xsi:nil="true"/>
        <AccountType/>
      </UserInfo>
    </Personas>
    <TaxCatchAll xmlns="04c69f14-0de5-44da-ab55-08da7cc44b9a"/>
  </documentManagement>
</p:properties>
</file>

<file path=customXml/itemProps1.xml><?xml version="1.0" encoding="utf-8"?>
<ds:datastoreItem xmlns:ds="http://schemas.openxmlformats.org/officeDocument/2006/customXml" ds:itemID="{29E7FF09-4028-46E6-A201-3A4CD47836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8c0dee-c454-430c-bf7b-276dbf1d6502"/>
    <ds:schemaRef ds:uri="04c69f14-0de5-44da-ab55-08da7cc44b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6F37E6-4E1C-45E4-974D-8144F51F73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E9D52F-9BF1-4989-B75A-0BFE1D2B2C04}">
  <ds:schemaRefs>
    <ds:schemaRef ds:uri="http://schemas.microsoft.com/office/2006/metadata/properties"/>
    <ds:schemaRef ds:uri="http://schemas.microsoft.com/office/infopath/2007/PartnerControls"/>
    <ds:schemaRef ds:uri="c58c0dee-c454-430c-bf7b-276dbf1d6502"/>
    <ds:schemaRef ds:uri="04c69f14-0de5-44da-ab55-08da7cc44b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Parte mensual de faltas FEBRERO 1338</Template>
  <TotalTime>1</TotalTime>
  <Pages>1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獫票楧栮捯洀鉭曮㞱Û뜰⠲쎔딁烊皭〼፥ᙼ䕸忤઱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cp:lastModifiedBy>Aranzazu Fernández Fernández</cp:lastModifiedBy>
  <cp:revision>2</cp:revision>
  <cp:lastPrinted>2025-06-04T09:16:00Z</cp:lastPrinted>
  <dcterms:created xsi:type="dcterms:W3CDTF">2025-12-01T13:48:00Z</dcterms:created>
  <dcterms:modified xsi:type="dcterms:W3CDTF">2025-12-01T13:48:00Z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0x01010081B2076836DA394C9F11BA3B68D93395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